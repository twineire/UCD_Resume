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B0181E" w:rsidRPr="00B0181E" w:rsidRDefault="00957745" w:rsidP="00B0181E">
            <w:pPr>
              <w:pStyle w:val="Title"/>
            </w:pPr>
            <w:r>
              <w:t>P</w:t>
            </w:r>
            <w:r w:rsidR="003D1B71" w:rsidRPr="00310F17">
              <w:br/>
            </w:r>
            <w:r w:rsidR="008B2FA1">
              <w:t>O’Farrell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B981CAB435014630AD304846DFF3E606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D14717" w:rsidRDefault="00D14717" w:rsidP="00AC6C7E">
            <w:pPr>
              <w:pStyle w:val="Dates"/>
              <w:rPr>
                <w:rFonts w:ascii="Calibri" w:hAnsi="Calibri" w:cs="Calibri"/>
              </w:rPr>
            </w:pPr>
          </w:p>
          <w:p w:rsidR="008B2FA1" w:rsidRPr="00740017" w:rsidRDefault="00957745" w:rsidP="00AC6C7E">
            <w:pPr>
              <w:pStyle w:val="Experience"/>
              <w:rPr>
                <w:rFonts w:ascii="Calibri" w:hAnsi="Calibri" w:cs="Calibri"/>
              </w:rPr>
            </w:pPr>
            <w:r w:rsidRPr="00957745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 xml:space="preserve">Lorem </w:t>
            </w:r>
            <w:proofErr w:type="spellStart"/>
            <w:r w:rsidRPr="00957745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 is simply dummy text of the printing and typesetting industry. Lorem </w:t>
            </w:r>
            <w:proofErr w:type="spellStart"/>
            <w:r w:rsidRPr="00957745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eastAsia="Times New Roman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has been the industry's standard dummy text ever since the 1500s, when an unknown printer took a galley of type and scrambled it to make a type specimen book.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43F6228EC14438C8F2549F6CE9BB3BB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E572D6" w:rsidRDefault="00957745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957745">
              <w:rPr>
                <w:rFonts w:ascii="Arial" w:hAnsi="Arial" w:cs="Arial"/>
                <w:color w:val="000000"/>
                <w:sz w:val="21"/>
                <w:szCs w:val="21"/>
                <w:u w:val="none"/>
                <w:shd w:val="clear" w:color="auto" w:fill="FFFFFF"/>
              </w:rPr>
              <w:t xml:space="preserve">Lorem </w:t>
            </w:r>
            <w:proofErr w:type="spellStart"/>
            <w:r w:rsidRPr="00957745">
              <w:rPr>
                <w:rFonts w:ascii="Arial" w:hAnsi="Arial" w:cs="Arial"/>
                <w:color w:val="000000"/>
                <w:sz w:val="21"/>
                <w:szCs w:val="21"/>
                <w:u w:val="none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hAnsi="Arial" w:cs="Arial"/>
                <w:b w:val="0"/>
                <w:bCs w:val="0"/>
                <w:color w:val="000000"/>
                <w:sz w:val="21"/>
                <w:szCs w:val="21"/>
                <w:u w:val="none"/>
                <w:shd w:val="clear" w:color="auto" w:fill="FFFFFF"/>
              </w:rPr>
              <w:t xml:space="preserve"> is simply dummy text of the printing and typesetting industry. Lorem </w:t>
            </w:r>
            <w:proofErr w:type="spellStart"/>
            <w:r w:rsidRPr="00957745">
              <w:rPr>
                <w:rFonts w:ascii="Arial" w:hAnsi="Arial" w:cs="Arial"/>
                <w:b w:val="0"/>
                <w:bCs w:val="0"/>
                <w:color w:val="000000"/>
                <w:sz w:val="21"/>
                <w:szCs w:val="21"/>
                <w:u w:val="none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hAnsi="Arial" w:cs="Arial"/>
                <w:b w:val="0"/>
                <w:bCs w:val="0"/>
                <w:color w:val="000000"/>
                <w:sz w:val="21"/>
                <w:szCs w:val="21"/>
                <w:u w:val="none"/>
                <w:shd w:val="clear" w:color="auto" w:fill="FFFFFF"/>
              </w:rPr>
              <w:t xml:space="preserve"> has been the industry's standard dummy text ever since the 1500s, when an unknown printer took a galley of type and scrambled it to make a type specimen </w:t>
            </w:r>
            <w:proofErr w:type="spellStart"/>
            <w:r w:rsidRPr="00957745">
              <w:rPr>
                <w:rFonts w:ascii="Arial" w:hAnsi="Arial" w:cs="Arial"/>
                <w:b w:val="0"/>
                <w:bCs w:val="0"/>
                <w:color w:val="000000"/>
                <w:sz w:val="21"/>
                <w:szCs w:val="21"/>
                <w:u w:val="none"/>
                <w:shd w:val="clear" w:color="auto" w:fill="FFFFFF"/>
              </w:rPr>
              <w:t>book.</w:t>
            </w:r>
            <w:r w:rsidR="008B2FA1">
              <w:rPr>
                <w:rFonts w:ascii="Calibri" w:hAnsi="Calibri" w:cs="Calibri"/>
                <w:color w:val="0072C7"/>
              </w:rPr>
              <w:t>Hobbies</w:t>
            </w:r>
            <w:proofErr w:type="spellEnd"/>
          </w:p>
          <w:p w:rsidR="009D16AE" w:rsidRDefault="009D16AE" w:rsidP="00AC6C7E">
            <w:pPr>
              <w:rPr>
                <w:rFonts w:ascii="Calibri" w:hAnsi="Calibri" w:cs="Calibri"/>
              </w:rPr>
            </w:pPr>
          </w:p>
          <w:p w:rsidR="00894D53" w:rsidRDefault="00957745" w:rsidP="00AC6C7E">
            <w:pPr>
              <w:rPr>
                <w:rFonts w:ascii="Calibri" w:hAnsi="Calibri" w:cs="Calibri"/>
              </w:rPr>
            </w:pPr>
            <w:r w:rsidRPr="00957745"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 xml:space="preserve">Lorem </w:t>
            </w:r>
            <w:proofErr w:type="spellStart"/>
            <w:r w:rsidRPr="00957745"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 is simply dummy text of the printing and typesetting industry. Lorem </w:t>
            </w:r>
            <w:proofErr w:type="spellStart"/>
            <w:r w:rsidRPr="00957745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>Ipsum</w:t>
            </w:r>
            <w:proofErr w:type="spellEnd"/>
            <w:r w:rsidRPr="00957745">
              <w:rPr>
                <w:rFonts w:ascii="Arial" w:hAnsi="Arial" w:cs="Arial"/>
                <w:color w:val="000000"/>
                <w:sz w:val="21"/>
                <w:szCs w:val="21"/>
                <w:shd w:val="clear" w:color="auto" w:fill="FFFFFF"/>
              </w:rPr>
              <w:t xml:space="preserve"> has been the industry's standard dummy text ever since the 1500s, when an unknown printer took a galley of type and scrambled it to make a type specimen book.</w:t>
            </w:r>
          </w:p>
          <w:p w:rsidR="00894D53" w:rsidRPr="00740017" w:rsidRDefault="00894D53" w:rsidP="00AC6C7E">
            <w:pPr>
              <w:rPr>
                <w:rFonts w:ascii="Calibri" w:hAnsi="Calibri" w:cs="Calibri"/>
              </w:rPr>
            </w:pPr>
          </w:p>
          <w:p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C4B4B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57745" w:rsidP="00380FD1">
            <w:pPr>
              <w:pStyle w:val="Information"/>
            </w:pPr>
            <w:r>
              <w:t>34</w:t>
            </w:r>
            <w:r w:rsidR="008B2FA1">
              <w:t xml:space="preserve"> Ardan</w:t>
            </w:r>
            <w:r>
              <w:t xml:space="preserve"> Ave</w:t>
            </w:r>
          </w:p>
          <w:p w:rsidR="003D1B71" w:rsidRPr="00380FD1" w:rsidRDefault="00957745" w:rsidP="008B2FA1">
            <w:pPr>
              <w:pStyle w:val="Information"/>
            </w:pPr>
            <w:r>
              <w:t>Nenagh</w:t>
            </w:r>
            <w:bookmarkStart w:id="0" w:name="_GoBack"/>
            <w:bookmarkEnd w:id="0"/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3FEB3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">
                      <v:shape id="Freeform: Shape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57745" w:rsidP="008B2FA1">
            <w:pPr>
              <w:pStyle w:val="Information"/>
            </w:pPr>
            <w:r>
              <w:t>0851234567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66152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D1B71" w:rsidP="008B2FA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en-GB" w:eastAsia="en-GB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B9EB4A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z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L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7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3D1B71" w:rsidP="008B2FA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2CF" w:rsidRDefault="001832CF" w:rsidP="00590471">
      <w:r>
        <w:separator/>
      </w:r>
    </w:p>
  </w:endnote>
  <w:endnote w:type="continuationSeparator" w:id="0">
    <w:p w:rsidR="001832CF" w:rsidRDefault="001832C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2CF" w:rsidRDefault="001832CF" w:rsidP="00590471">
      <w:r>
        <w:separator/>
      </w:r>
    </w:p>
  </w:footnote>
  <w:footnote w:type="continuationSeparator" w:id="0">
    <w:p w:rsidR="001832CF" w:rsidRDefault="001832C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BA8765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oNotDisplayPageBoundaries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A1"/>
    <w:rsid w:val="00060042"/>
    <w:rsid w:val="0008685D"/>
    <w:rsid w:val="00090860"/>
    <w:rsid w:val="00112FD7"/>
    <w:rsid w:val="00150ABD"/>
    <w:rsid w:val="001832CF"/>
    <w:rsid w:val="001946FC"/>
    <w:rsid w:val="00222466"/>
    <w:rsid w:val="0024753C"/>
    <w:rsid w:val="00276026"/>
    <w:rsid w:val="002B4549"/>
    <w:rsid w:val="00310F17"/>
    <w:rsid w:val="00322A46"/>
    <w:rsid w:val="003326CB"/>
    <w:rsid w:val="00351828"/>
    <w:rsid w:val="00353B60"/>
    <w:rsid w:val="00376291"/>
    <w:rsid w:val="00380FD1"/>
    <w:rsid w:val="00383D02"/>
    <w:rsid w:val="00385DE7"/>
    <w:rsid w:val="003D1B71"/>
    <w:rsid w:val="00407AA4"/>
    <w:rsid w:val="004E158A"/>
    <w:rsid w:val="00565C77"/>
    <w:rsid w:val="0056708E"/>
    <w:rsid w:val="005801E5"/>
    <w:rsid w:val="00590471"/>
    <w:rsid w:val="005D01FA"/>
    <w:rsid w:val="005F7430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94D53"/>
    <w:rsid w:val="008A1E6E"/>
    <w:rsid w:val="008B2FA1"/>
    <w:rsid w:val="008C024F"/>
    <w:rsid w:val="008C2CFC"/>
    <w:rsid w:val="00912DC8"/>
    <w:rsid w:val="00917C73"/>
    <w:rsid w:val="009475DC"/>
    <w:rsid w:val="00957745"/>
    <w:rsid w:val="00967B93"/>
    <w:rsid w:val="009D090F"/>
    <w:rsid w:val="009D16AE"/>
    <w:rsid w:val="00A31464"/>
    <w:rsid w:val="00A31B16"/>
    <w:rsid w:val="00A33613"/>
    <w:rsid w:val="00A44151"/>
    <w:rsid w:val="00A47A8D"/>
    <w:rsid w:val="00AC6C7E"/>
    <w:rsid w:val="00B0181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14717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D5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D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981CAB435014630AD304846DFF3E6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F6713-AE6C-4356-BA85-B929E5D18F69}"/>
      </w:docPartPr>
      <w:docPartBody>
        <w:p w:rsidR="00EA6663" w:rsidRDefault="00720B4B">
          <w:pPr>
            <w:pStyle w:val="B981CAB435014630AD304846DFF3E606"/>
          </w:pPr>
          <w:r w:rsidRPr="00AC6C7E">
            <w:t>Experience</w:t>
          </w:r>
        </w:p>
      </w:docPartBody>
    </w:docPart>
    <w:docPart>
      <w:docPartPr>
        <w:name w:val="F43F6228EC14438C8F2549F6CE9BB3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B5BF6F-CDE8-43FC-AFFF-4199C009CF80}"/>
      </w:docPartPr>
      <w:docPartBody>
        <w:p w:rsidR="00EA6663" w:rsidRDefault="00720B4B">
          <w:pPr>
            <w:pStyle w:val="F43F6228EC14438C8F2549F6CE9BB3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B4B"/>
    <w:rsid w:val="00720B4B"/>
    <w:rsid w:val="007A68F7"/>
    <w:rsid w:val="00A14D4A"/>
    <w:rsid w:val="00B1037E"/>
    <w:rsid w:val="00B66F16"/>
    <w:rsid w:val="00EA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776D50706A41618E168F353CF67214">
    <w:name w:val="35776D50706A41618E168F353CF67214"/>
  </w:style>
  <w:style w:type="paragraph" w:customStyle="1" w:styleId="FD629EC0DE4F4D3D80974272DAD2E8CC">
    <w:name w:val="FD629EC0DE4F4D3D80974272DAD2E8CC"/>
  </w:style>
  <w:style w:type="paragraph" w:customStyle="1" w:styleId="B981CAB435014630AD304846DFF3E606">
    <w:name w:val="B981CAB435014630AD304846DFF3E606"/>
  </w:style>
  <w:style w:type="paragraph" w:customStyle="1" w:styleId="800E5C84A32840AC8A4A9ABCCC9478F9">
    <w:name w:val="800E5C84A32840AC8A4A9ABCCC9478F9"/>
  </w:style>
  <w:style w:type="paragraph" w:customStyle="1" w:styleId="07DBCDEBC356436BB1124D8A1FECF614">
    <w:name w:val="07DBCDEBC356436BB1124D8A1FECF614"/>
  </w:style>
  <w:style w:type="paragraph" w:customStyle="1" w:styleId="5A52BDAE363940C0856D38A2D47E7188">
    <w:name w:val="5A52BDAE363940C0856D38A2D47E7188"/>
  </w:style>
  <w:style w:type="paragraph" w:customStyle="1" w:styleId="1F9E8CA12E9441448D1A83E2CAE441D1">
    <w:name w:val="1F9E8CA12E9441448D1A83E2CAE441D1"/>
  </w:style>
  <w:style w:type="paragraph" w:customStyle="1" w:styleId="4A7FB7A4F578418FB67126FCCD8CDDB3">
    <w:name w:val="4A7FB7A4F578418FB67126FCCD8CDDB3"/>
  </w:style>
  <w:style w:type="paragraph" w:customStyle="1" w:styleId="75E98D96EF254E83ADD6EC18115AAE14">
    <w:name w:val="75E98D96EF254E83ADD6EC18115AAE14"/>
  </w:style>
  <w:style w:type="paragraph" w:customStyle="1" w:styleId="7AF1A636BE78400CB234278F58030668">
    <w:name w:val="7AF1A636BE78400CB234278F58030668"/>
  </w:style>
  <w:style w:type="paragraph" w:customStyle="1" w:styleId="D64255F171CF4EA3807D23AC8913CE20">
    <w:name w:val="D64255F171CF4EA3807D23AC8913CE20"/>
  </w:style>
  <w:style w:type="paragraph" w:customStyle="1" w:styleId="E4C5BE74EC1D4FB88566DD1FB145B139">
    <w:name w:val="E4C5BE74EC1D4FB88566DD1FB145B139"/>
  </w:style>
  <w:style w:type="paragraph" w:customStyle="1" w:styleId="804C0025F880465BB1FA29DFC2AFB117">
    <w:name w:val="804C0025F880465BB1FA29DFC2AFB117"/>
  </w:style>
  <w:style w:type="paragraph" w:customStyle="1" w:styleId="E7E879C1615A4AFA8DF14D8C2E93B835">
    <w:name w:val="E7E879C1615A4AFA8DF14D8C2E93B835"/>
  </w:style>
  <w:style w:type="paragraph" w:customStyle="1" w:styleId="AFBCF28C7F6C49AB87067D849F68AB07">
    <w:name w:val="AFBCF28C7F6C49AB87067D849F68AB07"/>
  </w:style>
  <w:style w:type="paragraph" w:customStyle="1" w:styleId="CF499705C4FD46C78D500B6B5AC96E75">
    <w:name w:val="CF499705C4FD46C78D500B6B5AC96E75"/>
  </w:style>
  <w:style w:type="paragraph" w:customStyle="1" w:styleId="638EC921F49F4AFFA0B44A5D990D46AD">
    <w:name w:val="638EC921F49F4AFFA0B44A5D990D46AD"/>
  </w:style>
  <w:style w:type="paragraph" w:customStyle="1" w:styleId="F93374DEBE654336B3E49C25896C8FC5">
    <w:name w:val="F93374DEBE654336B3E49C25896C8FC5"/>
  </w:style>
  <w:style w:type="paragraph" w:customStyle="1" w:styleId="25571FEF5FD94122B8227A9DA0240830">
    <w:name w:val="25571FEF5FD94122B8227A9DA0240830"/>
  </w:style>
  <w:style w:type="paragraph" w:customStyle="1" w:styleId="F43F6228EC14438C8F2549F6CE9BB3BB">
    <w:name w:val="F43F6228EC14438C8F2549F6CE9BB3BB"/>
  </w:style>
  <w:style w:type="paragraph" w:customStyle="1" w:styleId="EC1E4FB42B654A858B6CE1B1E2FF7164">
    <w:name w:val="EC1E4FB42B654A858B6CE1B1E2FF7164"/>
  </w:style>
  <w:style w:type="paragraph" w:customStyle="1" w:styleId="71633A637CD1402CAA2DD6F25FC212F6">
    <w:name w:val="71633A637CD1402CAA2DD6F25FC212F6"/>
  </w:style>
  <w:style w:type="paragraph" w:customStyle="1" w:styleId="6C50D288150542729689A11EAE514EF0">
    <w:name w:val="6C50D288150542729689A11EAE514EF0"/>
  </w:style>
  <w:style w:type="paragraph" w:customStyle="1" w:styleId="86671EAA921F473A8359E9D5699E8E54">
    <w:name w:val="86671EAA921F473A8359E9D5699E8E54"/>
  </w:style>
  <w:style w:type="paragraph" w:customStyle="1" w:styleId="7E004251B2914DBDACC1371B20CF9FE8">
    <w:name w:val="7E004251B2914DBDACC1371B20CF9FE8"/>
  </w:style>
  <w:style w:type="paragraph" w:customStyle="1" w:styleId="42E2187E5FAE48E5AAD1D632D6156D84">
    <w:name w:val="42E2187E5FAE48E5AAD1D632D6156D84"/>
  </w:style>
  <w:style w:type="paragraph" w:customStyle="1" w:styleId="099BAC2A22B245E6BFC6A2B18C1FED11">
    <w:name w:val="099BAC2A22B245E6BFC6A2B18C1FED11"/>
  </w:style>
  <w:style w:type="paragraph" w:customStyle="1" w:styleId="E67ECDCC394A4B849791570C9143CDE5">
    <w:name w:val="E67ECDCC394A4B849791570C9143CDE5"/>
  </w:style>
  <w:style w:type="paragraph" w:customStyle="1" w:styleId="109207FD30904376AFA336C233C357B6">
    <w:name w:val="109207FD30904376AFA336C233C357B6"/>
  </w:style>
  <w:style w:type="paragraph" w:customStyle="1" w:styleId="A728C0FA9A124F0AA34ED8AAF851C32B">
    <w:name w:val="A728C0FA9A124F0AA34ED8AAF851C32B"/>
  </w:style>
  <w:style w:type="paragraph" w:customStyle="1" w:styleId="FBF01BDBFE4E4F428D7C63A54650BEB7">
    <w:name w:val="FBF01BDBFE4E4F428D7C63A54650BEB7"/>
  </w:style>
  <w:style w:type="paragraph" w:customStyle="1" w:styleId="2AE303F4C339421AB88FDCAFAB27F415">
    <w:name w:val="2AE303F4C339421AB88FDCAFAB27F415"/>
  </w:style>
  <w:style w:type="paragraph" w:customStyle="1" w:styleId="6B7A957779034983AF2D9009E0FDFD91">
    <w:name w:val="6B7A957779034983AF2D9009E0FDFD91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A26F01290C940CB9E4B4C25852E8A6E">
    <w:name w:val="AA26F01290C940CB9E4B4C25852E8A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2020-02-01T13:35:00Z</dcterms:created>
  <dcterms:modified xsi:type="dcterms:W3CDTF">2021-01-25T19:41:00Z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